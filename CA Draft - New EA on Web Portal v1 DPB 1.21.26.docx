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D45C" w14:textId="77777777" w:rsidR="005016BE" w:rsidRDefault="00D22B91" w:rsidP="005016BE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CF5F62" wp14:editId="44FD4955">
                <wp:simplePos x="0" y="0"/>
                <wp:positionH relativeFrom="column">
                  <wp:posOffset>-560567</wp:posOffset>
                </wp:positionH>
                <wp:positionV relativeFrom="paragraph">
                  <wp:posOffset>-465151</wp:posOffset>
                </wp:positionV>
                <wp:extent cx="7344023" cy="1570622"/>
                <wp:effectExtent l="0" t="0" r="9525" b="0"/>
                <wp:wrapNone/>
                <wp:docPr id="526" name="Group 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4023" cy="1570622"/>
                          <a:chOff x="0" y="0"/>
                          <a:chExt cx="7344023" cy="1570622"/>
                        </a:xfrm>
                      </wpg:grpSpPr>
                      <wps:wsp>
                        <wps:cNvPr id="527" name="Rectangle 14"/>
                        <wps:cNvSpPr/>
                        <wps:spPr>
                          <a:xfrm>
                            <a:off x="0" y="1081377"/>
                            <a:ext cx="7114540" cy="473075"/>
                          </a:xfrm>
                          <a:prstGeom prst="rect">
                            <a:avLst/>
                          </a:prstGeom>
                          <a:solidFill>
                            <a:srgbClr val="DBEBF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528" name="Group 528"/>
                        <wpg:cNvGrpSpPr/>
                        <wpg:grpSpPr>
                          <a:xfrm>
                            <a:off x="87464" y="0"/>
                            <a:ext cx="7256559" cy="1570622"/>
                            <a:chOff x="0" y="0"/>
                            <a:chExt cx="7256559" cy="1570622"/>
                          </a:xfrm>
                        </wpg:grpSpPr>
                        <wps:wsp>
                          <wps:cNvPr id="529" name="docshape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9010" y="1107904"/>
                              <a:ext cx="4619724" cy="3529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049384" w14:textId="2BBF5F6C" w:rsidR="005016BE" w:rsidRPr="00AD37F5" w:rsidRDefault="005F2B25" w:rsidP="005016BE">
                                <w:pPr>
                                  <w:spacing w:line="560" w:lineRule="exact"/>
                                  <w:rPr>
                                    <w:rFonts w:asciiTheme="minorHAnsi" w:hAnsiTheme="minorHAnsi" w:cstheme="minorHAnsi"/>
                                    <w:color w:val="0F243E" w:themeColor="text2" w:themeShade="8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color w:val="0F243E" w:themeColor="text2" w:themeShade="80"/>
                                    <w:sz w:val="32"/>
                                    <w:szCs w:val="32"/>
                                  </w:rPr>
                                  <w:t>New Escrow Analysis</w:t>
                                </w:r>
                                <w:r w:rsidR="003E5FEA">
                                  <w:rPr>
                                    <w:rFonts w:asciiTheme="minorHAnsi" w:hAnsiTheme="minorHAnsi" w:cstheme="minorHAnsi"/>
                                    <w:color w:val="0F243E" w:themeColor="text2" w:themeShade="80"/>
                                    <w:sz w:val="32"/>
                                    <w:szCs w:val="32"/>
                                  </w:rPr>
                                  <w:t xml:space="preserve"> Page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color w:val="0F243E" w:themeColor="text2" w:themeShade="80"/>
                                    <w:sz w:val="32"/>
                                    <w:szCs w:val="32"/>
                                  </w:rPr>
                                  <w:t xml:space="preserve"> in Online Accounts (ACP)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530" name="Group 530"/>
                          <wpg:cNvGrpSpPr/>
                          <wpg:grpSpPr>
                            <a:xfrm>
                              <a:off x="0" y="0"/>
                              <a:ext cx="7130482" cy="1570622"/>
                              <a:chOff x="0" y="0"/>
                              <a:chExt cx="7130482" cy="1570622"/>
                            </a:xfrm>
                          </wpg:grpSpPr>
                          <wps:wsp>
                            <wps:cNvPr id="531" name="docshape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7275" y="666750"/>
                                <a:ext cx="3878238" cy="4411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8AFD12" w14:textId="77777777" w:rsidR="005016BE" w:rsidRPr="00A06070" w:rsidRDefault="005016BE" w:rsidP="005016BE">
                                  <w:pPr>
                                    <w:spacing w:line="492" w:lineRule="exact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F243E" w:themeColor="text2" w:themeShade="80"/>
                                      <w:spacing w:val="-3"/>
                                      <w:sz w:val="40"/>
                                      <w:szCs w:val="40"/>
                                    </w:rPr>
                                  </w:pPr>
                                  <w:r w:rsidRPr="00A06070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F243E" w:themeColor="text2" w:themeShade="80"/>
                                      <w:spacing w:val="-3"/>
                                      <w:sz w:val="40"/>
                                      <w:szCs w:val="40"/>
                                    </w:rPr>
                                    <w:t>CALL CENTER ALERT (CCA)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32" name="Freeform 13"/>
                            <wps:cNvSpPr/>
                            <wps:spPr>
                              <a:xfrm>
                                <a:off x="4867275" y="1266825"/>
                                <a:ext cx="262255" cy="82550"/>
                              </a:xfrm>
                              <a:custGeom>
                                <a:avLst/>
                                <a:gdLst>
                                  <a:gd name="connsiteX0" fmla="*/ 204048 w 242148"/>
                                  <a:gd name="connsiteY0" fmla="*/ 0 h 76200"/>
                                  <a:gd name="connsiteX1" fmla="*/ 242148 w 242148"/>
                                  <a:gd name="connsiteY1" fmla="*/ 38100 h 76200"/>
                                  <a:gd name="connsiteX2" fmla="*/ 204048 w 242148"/>
                                  <a:gd name="connsiteY2" fmla="*/ 76200 h 76200"/>
                                  <a:gd name="connsiteX3" fmla="*/ 165948 w 242148"/>
                                  <a:gd name="connsiteY3" fmla="*/ 38100 h 76200"/>
                                  <a:gd name="connsiteX4" fmla="*/ 204048 w 242148"/>
                                  <a:gd name="connsiteY4" fmla="*/ 0 h 76200"/>
                                  <a:gd name="connsiteX5" fmla="*/ 38100 w 242148"/>
                                  <a:gd name="connsiteY5" fmla="*/ 0 h 76200"/>
                                  <a:gd name="connsiteX6" fmla="*/ 76200 w 242148"/>
                                  <a:gd name="connsiteY6" fmla="*/ 38100 h 76200"/>
                                  <a:gd name="connsiteX7" fmla="*/ 38100 w 242148"/>
                                  <a:gd name="connsiteY7" fmla="*/ 76200 h 76200"/>
                                  <a:gd name="connsiteX8" fmla="*/ 0 w 242148"/>
                                  <a:gd name="connsiteY8" fmla="*/ 38100 h 76200"/>
                                  <a:gd name="connsiteX9" fmla="*/ 38100 w 242148"/>
                                  <a:gd name="connsiteY9" fmla="*/ 0 h 762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42148" h="76200">
                                    <a:moveTo>
                                      <a:pt x="204048" y="0"/>
                                    </a:moveTo>
                                    <a:cubicBezTo>
                                      <a:pt x="225090" y="0"/>
                                      <a:pt x="242148" y="17058"/>
                                      <a:pt x="242148" y="38100"/>
                                    </a:cubicBezTo>
                                    <a:cubicBezTo>
                                      <a:pt x="242148" y="59142"/>
                                      <a:pt x="225090" y="76200"/>
                                      <a:pt x="204048" y="76200"/>
                                    </a:cubicBezTo>
                                    <a:cubicBezTo>
                                      <a:pt x="183006" y="76200"/>
                                      <a:pt x="165948" y="59142"/>
                                      <a:pt x="165948" y="38100"/>
                                    </a:cubicBezTo>
                                    <a:cubicBezTo>
                                      <a:pt x="165948" y="17058"/>
                                      <a:pt x="183006" y="0"/>
                                      <a:pt x="204048" y="0"/>
                                    </a:cubicBezTo>
                                    <a:close/>
                                    <a:moveTo>
                                      <a:pt x="38100" y="0"/>
                                    </a:moveTo>
                                    <a:cubicBezTo>
                                      <a:pt x="59142" y="0"/>
                                      <a:pt x="76200" y="17058"/>
                                      <a:pt x="76200" y="38100"/>
                                    </a:cubicBezTo>
                                    <a:cubicBezTo>
                                      <a:pt x="76200" y="59142"/>
                                      <a:pt x="59142" y="76200"/>
                                      <a:pt x="38100" y="76200"/>
                                    </a:cubicBezTo>
                                    <a:cubicBezTo>
                                      <a:pt x="17058" y="76200"/>
                                      <a:pt x="0" y="59142"/>
                                      <a:pt x="0" y="38100"/>
                                    </a:cubicBezTo>
                                    <a:cubicBezTo>
                                      <a:pt x="0" y="17058"/>
                                      <a:pt x="17058" y="0"/>
                                      <a:pt x="3810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489CC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533" name="Rectangle 7"/>
                            <wps:cNvSpPr/>
                            <wps:spPr>
                              <a:xfrm>
                                <a:off x="0" y="1514475"/>
                                <a:ext cx="7130482" cy="561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D314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534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0050" y="123825"/>
                                <a:ext cx="2717800" cy="5435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35" name="Rectangle 535"/>
                            <wps:cNvSpPr/>
                            <wps:spPr>
                              <a:xfrm>
                                <a:off x="1057275" y="533400"/>
                                <a:ext cx="1098550" cy="177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36" name="Picture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286375" y="333375"/>
                                <a:ext cx="1478915" cy="4432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37" name="Rectangle 7"/>
                            <wps:cNvSpPr/>
                            <wps:spPr>
                              <a:xfrm>
                                <a:off x="0" y="0"/>
                                <a:ext cx="7130482" cy="561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D314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538" name="docshape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42059" y="1081377"/>
                              <a:ext cx="1714500" cy="352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707E91" w14:textId="77777777" w:rsidR="005016BE" w:rsidRPr="00D95952" w:rsidRDefault="005016BE" w:rsidP="005016BE">
                                <w:pPr>
                                  <w:spacing w:line="560" w:lineRule="exact"/>
                                  <w:rPr>
                                    <w:rFonts w:asciiTheme="minorHAnsi" w:hAnsiTheme="minorHAnsi" w:cstheme="minorHAnsi"/>
                                    <w:color w:val="0F243E" w:themeColor="text2" w:themeShade="80"/>
                                    <w:spacing w:val="-3"/>
                                    <w:sz w:val="32"/>
                                    <w:szCs w:val="32"/>
                                  </w:rPr>
                                </w:pPr>
                                <w:r w:rsidRPr="00D95952">
                                  <w:rPr>
                                    <w:rFonts w:asciiTheme="minorHAnsi" w:hAnsiTheme="minorHAnsi" w:cstheme="minorHAnsi"/>
                                    <w:color w:val="0F243E" w:themeColor="text2" w:themeShade="80"/>
                                    <w:spacing w:val="-3"/>
                                    <w:sz w:val="32"/>
                                    <w:szCs w:val="32"/>
                                  </w:rPr>
                                  <w:t>Audience: All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0CF5F62" id="Group 526" o:spid="_x0000_s1026" style="position:absolute;margin-left:-44.15pt;margin-top:-36.65pt;width:578.25pt;height:123.65pt;z-index:251659264" coordsize="73440,1570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">
                <v:rect id="Rectangle 14" o:spid="_x0000_s1027" style="position:absolute;top:10813;width:71145;height:4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" fillcolor="#dbebf3" stroked="f" strokeweight="2pt"/>
                <v:group id="Group 528" o:spid="_x0000_s1028" style="position:absolute;left:874;width:72566;height:15706" coordsize="72565,15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Yj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WBvOhCMgN3cAAAD//wMAUEsBAi0AFAAGAAgAAAAhANvh9svuAAAAhQEAABMAAAAAAAAAAAAA&#10;AAAAAAAAAFtDb250ZW50X1R5cGVzXS54bWxQSwECLQAUAAYACAAAACEAWvQsW78AAAAVAQAACwAA&#10;AAAAAAAAAAAAAAAfAQAAX3JlbHMvLnJlbHNQSwECLQAUAAYACAAAACEA5YhmI8MAAADc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docshape12" o:spid="_x0000_s1029" type="#_x0000_t202" style="position:absolute;left:1590;top:11079;width:46197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ggL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KDeCAvEAAAA3AAAAA8A&#10;AAAAAAAAAAAAAAAABwIAAGRycy9kb3ducmV2LnhtbFBLBQYAAAAAAwADALcAAAD4AgAAAAA=&#10;" filled="f" stroked="f">
                    <v:textbox inset="0,0,0,0">
                      <w:txbxContent>
                        <w:p w14:paraId="5A049384" w14:textId="2BBF5F6C" w:rsidR="005016BE" w:rsidRPr="00AD37F5" w:rsidRDefault="005F2B25" w:rsidP="005016BE">
                          <w:pPr>
                            <w:spacing w:line="560" w:lineRule="exact"/>
                            <w:rPr>
                              <w:rFonts w:asciiTheme="minorHAnsi" w:hAnsiTheme="minorHAnsi" w:cstheme="minorHAnsi"/>
                              <w:color w:val="0F243E" w:themeColor="text2" w:themeShade="80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color w:val="0F243E" w:themeColor="text2" w:themeShade="80"/>
                              <w:sz w:val="32"/>
                              <w:szCs w:val="32"/>
                            </w:rPr>
                            <w:t>New Escrow Analysis</w:t>
                          </w:r>
                          <w:r w:rsidR="003E5FEA">
                            <w:rPr>
                              <w:rFonts w:asciiTheme="minorHAnsi" w:hAnsiTheme="minorHAnsi" w:cstheme="minorHAnsi"/>
                              <w:color w:val="0F243E" w:themeColor="text2" w:themeShade="80"/>
                              <w:sz w:val="32"/>
                              <w:szCs w:val="32"/>
                            </w:rPr>
                            <w:t xml:space="preserve"> Page</w:t>
                          </w:r>
                          <w:r>
                            <w:rPr>
                              <w:rFonts w:asciiTheme="minorHAnsi" w:hAnsiTheme="minorHAnsi" w:cstheme="minorHAnsi"/>
                              <w:color w:val="0F243E" w:themeColor="text2" w:themeShade="80"/>
                              <w:sz w:val="32"/>
                              <w:szCs w:val="32"/>
                            </w:rPr>
                            <w:t xml:space="preserve"> in Online Accounts (ACP)</w:t>
                          </w:r>
                        </w:p>
                      </w:txbxContent>
                    </v:textbox>
                  </v:shape>
                  <v:group id="Group 530" o:spid="_x0000_s1030" style="position:absolute;width:71304;height:15706" coordsize="71304,15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  <v:shape id="docshape12" o:spid="_x0000_s1031" type="#_x0000_t202" style="position:absolute;left:10572;top:6667;width:38783;height:4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LQ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23GS0MYAAADcAAAA&#10;DwAAAAAAAAAAAAAAAAAHAgAAZHJzL2Rvd25yZXYueG1sUEsFBgAAAAADAAMAtwAAAPoCAAAAAA==&#10;" filled="f" stroked="f">
                      <v:textbox inset="0,0,0,0">
                        <w:txbxContent>
                          <w:p w14:paraId="0C8AFD12" w14:textId="77777777" w:rsidR="005016BE" w:rsidRPr="00A06070" w:rsidRDefault="005016BE" w:rsidP="005016BE">
                            <w:pPr>
                              <w:spacing w:line="492" w:lineRule="exact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F243E" w:themeColor="text2" w:themeShade="80"/>
                                <w:spacing w:val="-3"/>
                                <w:sz w:val="40"/>
                                <w:szCs w:val="40"/>
                              </w:rPr>
                            </w:pPr>
                            <w:r w:rsidRPr="00A0607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F243E" w:themeColor="text2" w:themeShade="80"/>
                                <w:spacing w:val="-3"/>
                                <w:sz w:val="40"/>
                                <w:szCs w:val="40"/>
                              </w:rPr>
                              <w:t>CALL CENTER ALERT (CCA)</w:t>
                            </w:r>
                          </w:p>
                        </w:txbxContent>
                      </v:textbox>
                    </v:shape>
                    <v:shape id="Freeform 13" o:spid="_x0000_s1032" style="position:absolute;left:48672;top:12668;width:2623;height:825;visibility:visible;mso-wrap-style:square;v-text-anchor:middle" coordsize="24214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" path="m204048,v21042,,38100,17058,38100,38100c242148,59142,225090,76200,204048,76200v-21042,,-38100,-17058,-38100,-38100c165948,17058,183006,,204048,xm38100,c59142,,76200,17058,76200,38100v,21042,-17058,38100,-38100,38100c17058,76200,,59142,,38100,,17058,17058,,38100,xe" fillcolor="#489cc9" stroked="f" strokeweight="2pt">
                      <v:path arrowok="t" o:connecttype="custom" o:connectlocs="220991,0;262255,41275;220991,82550;179728,41275;220991,0;41264,0;82527,41275;41264,82550;0,41275;41264,0" o:connectangles="0,0,0,0,0,0,0,0,0,0"/>
                    </v:shape>
                    <v:rect id="Rectangle 7" o:spid="_x0000_s1033" style="position:absolute;top:15144;width:71304;height: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" fillcolor="#1d3146" stroked="f" strokeweight="2p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" o:spid="_x0000_s1034" type="#_x0000_t75" style="position:absolute;left:4000;top:1238;width:27178;height:5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">
                      <v:imagedata r:id="rId12" o:title=""/>
                    </v:shape>
                    <v:rect id="Rectangle 535" o:spid="_x0000_s1035" style="position:absolute;left:10572;top:5334;width:10986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" fillcolor="white [3212]" stroked="f" strokeweight="2pt"/>
                    <v:shape id="Picture 9" o:spid="_x0000_s1036" type="#_x0000_t75" style="position:absolute;left:52863;top:3333;width:14789;height:4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">
                      <v:imagedata r:id="rId13" o:title=""/>
                    </v:shape>
                    <v:rect id="Rectangle 7" o:spid="_x0000_s1037" style="position:absolute;width:71304;height: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" fillcolor="#1d3146" stroked="f" strokeweight="2pt"/>
                  </v:group>
                  <v:shape id="docshape12" o:spid="_x0000_s1038" type="#_x0000_t202" style="position:absolute;left:55420;top:10813;width:17145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tN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BKSztNwgAAANwAAAAPAAAA&#10;AAAAAAAAAAAAAAcCAABkcnMvZG93bnJldi54bWxQSwUGAAAAAAMAAwC3AAAA9gIAAAAA&#10;" filled="f" stroked="f">
                    <v:textbox inset="0,0,0,0">
                      <w:txbxContent>
                        <w:p w14:paraId="74707E91" w14:textId="77777777" w:rsidR="005016BE" w:rsidRPr="00D95952" w:rsidRDefault="005016BE" w:rsidP="005016BE">
                          <w:pPr>
                            <w:spacing w:line="560" w:lineRule="exact"/>
                            <w:rPr>
                              <w:rFonts w:asciiTheme="minorHAnsi" w:hAnsiTheme="minorHAnsi" w:cstheme="minorHAnsi"/>
                              <w:color w:val="0F243E" w:themeColor="text2" w:themeShade="80"/>
                              <w:spacing w:val="-3"/>
                              <w:sz w:val="32"/>
                              <w:szCs w:val="32"/>
                            </w:rPr>
                          </w:pPr>
                          <w:r w:rsidRPr="00D95952">
                            <w:rPr>
                              <w:rFonts w:asciiTheme="minorHAnsi" w:hAnsiTheme="minorHAnsi" w:cstheme="minorHAnsi"/>
                              <w:color w:val="0F243E" w:themeColor="text2" w:themeShade="80"/>
                              <w:spacing w:val="-3"/>
                              <w:sz w:val="32"/>
                              <w:szCs w:val="32"/>
                            </w:rPr>
                            <w:t>Audience: All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10BB473" w14:textId="77777777" w:rsidR="005016BE" w:rsidRDefault="005016BE" w:rsidP="005016BE">
      <w:pPr>
        <w:pStyle w:val="BodyText"/>
        <w:rPr>
          <w:rFonts w:ascii="Times New Roman"/>
          <w:sz w:val="20"/>
        </w:rPr>
      </w:pPr>
    </w:p>
    <w:p w14:paraId="7916703F" w14:textId="77777777" w:rsidR="005016BE" w:rsidRDefault="005016BE" w:rsidP="005016BE">
      <w:pPr>
        <w:pStyle w:val="BodyText"/>
        <w:rPr>
          <w:rFonts w:ascii="Times New Roman"/>
          <w:sz w:val="20"/>
        </w:rPr>
      </w:pPr>
    </w:p>
    <w:p w14:paraId="6CDD243C" w14:textId="77777777" w:rsidR="005016BE" w:rsidRDefault="005016BE" w:rsidP="005016BE">
      <w:pPr>
        <w:pStyle w:val="BodyText"/>
        <w:rPr>
          <w:rFonts w:ascii="Times New Roman"/>
          <w:sz w:val="20"/>
        </w:rPr>
      </w:pPr>
    </w:p>
    <w:p w14:paraId="7AC3FBAB" w14:textId="77777777" w:rsidR="005016BE" w:rsidRDefault="005016BE" w:rsidP="005016BE">
      <w:pPr>
        <w:pStyle w:val="BodyText"/>
        <w:rPr>
          <w:rFonts w:ascii="Times New Roman"/>
          <w:sz w:val="20"/>
        </w:rPr>
      </w:pPr>
    </w:p>
    <w:p w14:paraId="4B9AC249" w14:textId="77777777" w:rsidR="005016BE" w:rsidRDefault="005016BE" w:rsidP="005016BE">
      <w:pPr>
        <w:pStyle w:val="BodyText"/>
        <w:rPr>
          <w:rFonts w:ascii="Times New Roman"/>
          <w:sz w:val="20"/>
        </w:rPr>
      </w:pPr>
    </w:p>
    <w:p w14:paraId="37FD06D5" w14:textId="77777777" w:rsidR="005016BE" w:rsidRDefault="005016BE" w:rsidP="005016BE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490"/>
      </w:tblGrid>
      <w:tr w:rsidR="005F2B25" w:rsidRPr="005F2B25" w14:paraId="12B96A93" w14:textId="77777777" w:rsidTr="005F2B25">
        <w:trPr>
          <w:trHeight w:val="2627"/>
        </w:trPr>
        <w:tc>
          <w:tcPr>
            <w:tcW w:w="9490" w:type="dxa"/>
            <w:shd w:val="clear" w:color="auto" w:fill="F2F2F2" w:themeFill="background1" w:themeFillShade="F2"/>
          </w:tcPr>
          <w:p w14:paraId="3FC2B03C" w14:textId="77777777" w:rsidR="005F2B25" w:rsidRDefault="005F2B25" w:rsidP="003E5FEA">
            <w:pPr>
              <w:spacing w:line="120" w:lineRule="exact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  <w:p w14:paraId="3645C550" w14:textId="4F5DF6D8" w:rsidR="005F2B25" w:rsidRPr="00EF7A3E" w:rsidRDefault="005F2B25" w:rsidP="00EF7A3E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 w:themeColor="text1"/>
                <w:sz w:val="20"/>
                <w:szCs w:val="20"/>
                <w:u w:val="single"/>
              </w:rPr>
            </w:pPr>
            <w:r w:rsidRPr="00EF7A3E">
              <w:rPr>
                <w:rFonts w:asciiTheme="minorHAnsi" w:hAnsiTheme="minorHAnsi" w:cstheme="minorHAnsi"/>
                <w:b/>
                <w:bCs/>
                <w:i/>
                <w:iCs/>
                <w:color w:val="000000" w:themeColor="text1"/>
                <w:sz w:val="20"/>
                <w:szCs w:val="20"/>
                <w:u w:val="single"/>
              </w:rPr>
              <w:t>Effective immediately</w:t>
            </w:r>
          </w:p>
          <w:p w14:paraId="70856C40" w14:textId="77777777" w:rsidR="005F2B25" w:rsidRPr="00EF7A3E" w:rsidRDefault="005F2B25" w:rsidP="00270F3C">
            <w:pPr>
              <w:jc w:val="center"/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</w:pPr>
            <w:r w:rsidRPr="00EF7A3E"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  <w:t>The</w:t>
            </w:r>
            <w:r w:rsidRPr="00EF7A3E">
              <w:rPr>
                <w:rFonts w:asciiTheme="minorHAnsi" w:hAnsiTheme="minorHAnsi" w:cstheme="minorHAnsi"/>
                <w:b/>
                <w:bCs/>
                <w:color w:val="000000" w:themeColor="text1"/>
                <w:sz w:val="26"/>
                <w:szCs w:val="26"/>
              </w:rPr>
              <w:t xml:space="preserve"> Escrow Analysis page</w:t>
            </w:r>
            <w:r w:rsidRPr="00EF7A3E"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  <w:t xml:space="preserve"> on Freedom’s </w:t>
            </w:r>
            <w:r w:rsidRPr="00EF7A3E">
              <w:rPr>
                <w:rFonts w:asciiTheme="minorHAnsi" w:hAnsiTheme="minorHAnsi" w:cstheme="minorHAnsi"/>
                <w:b/>
                <w:bCs/>
                <w:color w:val="000000" w:themeColor="text1"/>
                <w:sz w:val="26"/>
                <w:szCs w:val="26"/>
              </w:rPr>
              <w:t>web portal</w:t>
            </w:r>
            <w:r w:rsidRPr="00EF7A3E"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  <w:t xml:space="preserve"> (ACP) </w:t>
            </w:r>
          </w:p>
          <w:p w14:paraId="43882428" w14:textId="3A93F6F4" w:rsidR="005F2B25" w:rsidRPr="00EF7A3E" w:rsidRDefault="005F2B25" w:rsidP="005F2B25">
            <w:pPr>
              <w:jc w:val="center"/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</w:pPr>
            <w:r w:rsidRPr="00EF7A3E"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  <w:t xml:space="preserve">has been re-designed to help more customers </w:t>
            </w:r>
            <w:proofErr w:type="gramStart"/>
            <w:r w:rsidRPr="00EF7A3E"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  <w:t>self</w:t>
            </w:r>
            <w:proofErr w:type="gramEnd"/>
            <w:r w:rsidRPr="00EF7A3E"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  <w:t>-serve.</w:t>
            </w:r>
          </w:p>
          <w:p w14:paraId="293422C3" w14:textId="77777777" w:rsidR="005F2B25" w:rsidRDefault="005F2B25" w:rsidP="00270F3C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23059878" w14:textId="1C9C9611" w:rsidR="005F2B25" w:rsidRPr="00EF7A3E" w:rsidRDefault="005F2B25" w:rsidP="005F2B25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F7A3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The new design is being rolled out to a </w:t>
            </w:r>
            <w:r w:rsidRPr="00EF7A3E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small percentage</w:t>
            </w:r>
            <w:r w:rsidRPr="00EF7A3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of customers, before expanding to all customers in early February.</w:t>
            </w:r>
          </w:p>
          <w:p w14:paraId="28B6F17C" w14:textId="77777777" w:rsidR="005F2B25" w:rsidRPr="00EF7A3E" w:rsidRDefault="005F2B25" w:rsidP="005F2B25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F7A3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If a customer describes a layout you don’t recognize, they may be seeing the </w:t>
            </w:r>
            <w:r w:rsidRPr="00EF7A3E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new design</w:t>
            </w:r>
            <w:r w:rsidRPr="00EF7A3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14:paraId="30490F5D" w14:textId="77777777" w:rsidR="005F2B25" w:rsidRDefault="005F2B25" w:rsidP="00270F3C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  <w:p w14:paraId="16B886F0" w14:textId="77777777" w:rsidR="005F2B25" w:rsidRDefault="005F2B25" w:rsidP="00270F3C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5F2B25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This affects online web portal accounts only. The mobile app is not affected. </w:t>
            </w:r>
          </w:p>
          <w:p w14:paraId="30644BB7" w14:textId="3E35C811" w:rsidR="005F2B25" w:rsidRPr="005F2B25" w:rsidRDefault="005F2B25" w:rsidP="00270F3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5E4CDC6F" w14:textId="77777777" w:rsidR="003E5FEA" w:rsidRDefault="003E5FEA" w:rsidP="005F2B25">
      <w:pPr>
        <w:pBdr>
          <w:bottom w:val="single" w:sz="4" w:space="1" w:color="auto"/>
        </w:pBdr>
        <w:rPr>
          <w:i/>
          <w:iCs/>
          <w:noProof/>
        </w:rPr>
      </w:pPr>
    </w:p>
    <w:p w14:paraId="1A12DE5F" w14:textId="77777777" w:rsidR="003E5FEA" w:rsidRPr="005F2B25" w:rsidRDefault="003E5FEA" w:rsidP="003E5FEA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0"/>
          <w:szCs w:val="20"/>
        </w:rPr>
      </w:pPr>
      <w:r w:rsidRPr="005F2B25">
        <w:rPr>
          <w:rFonts w:asciiTheme="minorHAnsi" w:hAnsiTheme="minorHAnsi" w:cstheme="minorHAnsi"/>
          <w:b/>
          <w:bCs/>
          <w:sz w:val="20"/>
          <w:szCs w:val="20"/>
        </w:rPr>
        <w:t>New Design Features</w:t>
      </w:r>
    </w:p>
    <w:p w14:paraId="60E9AA84" w14:textId="77777777" w:rsidR="003E5FEA" w:rsidRPr="00EF7A3E" w:rsidRDefault="003E5FEA" w:rsidP="003E5FE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bookmarkStart w:id="0" w:name="what-customers-will-see"/>
      <w:r w:rsidRPr="00EF7A3E">
        <w:rPr>
          <w:rFonts w:asciiTheme="minorHAnsi" w:hAnsiTheme="minorHAnsi" w:cstheme="minorHAnsi"/>
          <w:sz w:val="20"/>
          <w:szCs w:val="20"/>
        </w:rPr>
        <w:t>Simplified layout: One-page design, less scrolling</w:t>
      </w:r>
    </w:p>
    <w:p w14:paraId="7F3F7925" w14:textId="77777777" w:rsidR="003E5FEA" w:rsidRPr="00EF7A3E" w:rsidRDefault="003E5FEA" w:rsidP="003E5FE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EF7A3E">
        <w:rPr>
          <w:rFonts w:asciiTheme="minorHAnsi" w:hAnsiTheme="minorHAnsi" w:cstheme="minorHAnsi"/>
          <w:sz w:val="20"/>
          <w:szCs w:val="20"/>
        </w:rPr>
        <w:t>Payment change explanation: Clear breakdown of why payment is changing, shown at top</w:t>
      </w:r>
    </w:p>
    <w:p w14:paraId="41176F8F" w14:textId="77777777" w:rsidR="003E5FEA" w:rsidRPr="00EF7A3E" w:rsidRDefault="003E5FEA" w:rsidP="003E5FE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EF7A3E">
        <w:rPr>
          <w:rFonts w:asciiTheme="minorHAnsi" w:hAnsiTheme="minorHAnsi" w:cstheme="minorHAnsi"/>
          <w:sz w:val="20"/>
          <w:szCs w:val="20"/>
        </w:rPr>
        <w:t xml:space="preserve">Escrow Analysis Result Card: New section showing shortage, surplus, or balanced status </w:t>
      </w:r>
      <w:proofErr w:type="gramStart"/>
      <w:r w:rsidRPr="00EF7A3E">
        <w:rPr>
          <w:rFonts w:asciiTheme="minorHAnsi" w:hAnsiTheme="minorHAnsi" w:cstheme="minorHAnsi"/>
          <w:sz w:val="20"/>
          <w:szCs w:val="20"/>
        </w:rPr>
        <w:t>at-a-glance</w:t>
      </w:r>
      <w:proofErr w:type="gramEnd"/>
    </w:p>
    <w:p w14:paraId="3B1FA92D" w14:textId="77777777" w:rsidR="003E5FEA" w:rsidRPr="00EF7A3E" w:rsidRDefault="003E5FEA" w:rsidP="003E5FE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EF7A3E">
        <w:rPr>
          <w:rFonts w:asciiTheme="minorHAnsi" w:hAnsiTheme="minorHAnsi" w:cstheme="minorHAnsi"/>
          <w:sz w:val="20"/>
          <w:szCs w:val="20"/>
        </w:rPr>
        <w:t>Expanded FAQs: Common questions answered directly on the page</w:t>
      </w:r>
    </w:p>
    <w:p w14:paraId="48A9F039" w14:textId="77777777" w:rsidR="003E5FEA" w:rsidRPr="00EF7A3E" w:rsidRDefault="003E5FEA" w:rsidP="003E5FE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EF7A3E">
        <w:rPr>
          <w:rFonts w:asciiTheme="minorHAnsi" w:hAnsiTheme="minorHAnsi" w:cstheme="minorHAnsi"/>
          <w:sz w:val="20"/>
          <w:szCs w:val="20"/>
        </w:rPr>
        <w:t>Escrow Statement access: More prominently featured</w:t>
      </w:r>
    </w:p>
    <w:p w14:paraId="3473387A" w14:textId="77777777" w:rsidR="003E5FEA" w:rsidRDefault="003E5FEA" w:rsidP="003E5FEA"/>
    <w:bookmarkEnd w:id="0"/>
    <w:p w14:paraId="434A7A76" w14:textId="77777777" w:rsidR="003E5FEA" w:rsidRPr="005F2B25" w:rsidRDefault="003E5FEA" w:rsidP="003E5FEA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0"/>
          <w:szCs w:val="20"/>
        </w:rPr>
      </w:pPr>
      <w:r w:rsidRPr="005F2B25">
        <w:rPr>
          <w:rFonts w:asciiTheme="minorHAnsi" w:hAnsiTheme="minorHAnsi" w:cstheme="minorHAnsi"/>
          <w:b/>
          <w:bCs/>
          <w:sz w:val="20"/>
          <w:szCs w:val="20"/>
        </w:rPr>
        <w:t>What’s NOT Changing</w:t>
      </w:r>
    </w:p>
    <w:p w14:paraId="1B48C80D" w14:textId="77777777" w:rsidR="003E5FEA" w:rsidRPr="00EF7A3E" w:rsidRDefault="003E5FEA" w:rsidP="003E5FE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EF7A3E">
        <w:rPr>
          <w:rFonts w:asciiTheme="minorHAnsi" w:hAnsiTheme="minorHAnsi" w:cstheme="minorHAnsi"/>
          <w:sz w:val="20"/>
          <w:szCs w:val="20"/>
        </w:rPr>
        <w:t>Mobile app: The mobile app will continue to show the existing escrow design for now</w:t>
      </w:r>
    </w:p>
    <w:p w14:paraId="522F63A1" w14:textId="77777777" w:rsidR="003E5FEA" w:rsidRPr="00EF7A3E" w:rsidRDefault="003E5FEA" w:rsidP="003E5FE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EF7A3E">
        <w:rPr>
          <w:rFonts w:asciiTheme="minorHAnsi" w:hAnsiTheme="minorHAnsi" w:cstheme="minorHAnsi"/>
          <w:sz w:val="20"/>
          <w:szCs w:val="20"/>
        </w:rPr>
        <w:t>Escrow calculations: No changes to how escrow is calculated or applied</w:t>
      </w:r>
    </w:p>
    <w:p w14:paraId="7F0DE735" w14:textId="77777777" w:rsidR="003E5FEA" w:rsidRPr="00EF7A3E" w:rsidRDefault="003E5FEA" w:rsidP="003E5FE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EF7A3E">
        <w:rPr>
          <w:rFonts w:asciiTheme="minorHAnsi" w:hAnsiTheme="minorHAnsi" w:cstheme="minorHAnsi"/>
          <w:sz w:val="20"/>
          <w:szCs w:val="20"/>
        </w:rPr>
        <w:t xml:space="preserve">Payment options: Same shortage payment options </w:t>
      </w:r>
    </w:p>
    <w:p w14:paraId="2F2BE5BE" w14:textId="2BA189CD" w:rsidR="003E5FEA" w:rsidRPr="00EF7A3E" w:rsidRDefault="003E5FEA" w:rsidP="003E5FE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EF7A3E">
        <w:rPr>
          <w:rFonts w:asciiTheme="minorHAnsi" w:hAnsiTheme="minorHAnsi" w:cstheme="minorHAnsi"/>
          <w:sz w:val="20"/>
          <w:szCs w:val="20"/>
        </w:rPr>
        <w:t>Escrow Statement: Same PDF document, now easier to access</w:t>
      </w:r>
    </w:p>
    <w:p w14:paraId="296F6DD3" w14:textId="77777777" w:rsidR="003E5FEA" w:rsidRDefault="003E5FEA" w:rsidP="003E5FEA">
      <w:pPr>
        <w:rPr>
          <w:rFonts w:asciiTheme="minorHAnsi" w:hAnsiTheme="minorHAnsi" w:cstheme="minorHAnsi"/>
          <w:sz w:val="20"/>
          <w:szCs w:val="20"/>
        </w:rPr>
      </w:pPr>
    </w:p>
    <w:p w14:paraId="2472F95B" w14:textId="4E9C48FF" w:rsidR="003E5FEA" w:rsidRPr="003E5FEA" w:rsidRDefault="003E5FEA" w:rsidP="003E5FEA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0"/>
          <w:szCs w:val="20"/>
        </w:rPr>
      </w:pPr>
      <w:r w:rsidRPr="003E5FEA">
        <w:rPr>
          <w:rFonts w:asciiTheme="minorHAnsi" w:hAnsiTheme="minorHAnsi" w:cstheme="minorHAnsi"/>
          <w:b/>
          <w:bCs/>
          <w:sz w:val="20"/>
          <w:szCs w:val="20"/>
        </w:rPr>
        <w:t xml:space="preserve">Key </w:t>
      </w:r>
      <w:r>
        <w:rPr>
          <w:rFonts w:asciiTheme="minorHAnsi" w:hAnsiTheme="minorHAnsi" w:cstheme="minorHAnsi"/>
          <w:b/>
          <w:bCs/>
          <w:sz w:val="20"/>
          <w:szCs w:val="20"/>
        </w:rPr>
        <w:t>A</w:t>
      </w:r>
      <w:r w:rsidRPr="003E5FEA">
        <w:rPr>
          <w:rFonts w:asciiTheme="minorHAnsi" w:hAnsiTheme="minorHAnsi" w:cstheme="minorHAnsi"/>
          <w:b/>
          <w:bCs/>
          <w:sz w:val="20"/>
          <w:szCs w:val="20"/>
        </w:rPr>
        <w:t xml:space="preserve">reas </w:t>
      </w:r>
    </w:p>
    <w:p w14:paraId="63B768AE" w14:textId="4FEEB61C" w:rsidR="003E5FEA" w:rsidRPr="00045A77" w:rsidRDefault="00045A77" w:rsidP="00EF7A3E">
      <w:pPr>
        <w:tabs>
          <w:tab w:val="left" w:pos="1080"/>
        </w:tabs>
        <w:spacing w:line="280" w:lineRule="exact"/>
        <w:ind w:left="720"/>
        <w:rPr>
          <w:rFonts w:asciiTheme="minorHAnsi" w:hAnsiTheme="minorHAnsi" w:cstheme="minorHAnsi"/>
          <w:sz w:val="20"/>
          <w:szCs w:val="20"/>
        </w:rPr>
      </w:pPr>
      <w:r w:rsidRPr="00045A77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>❶</w:t>
      </w:r>
      <w:r w:rsidR="00EF7A3E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ab/>
      </w:r>
      <w:r w:rsidR="003E5FEA" w:rsidRPr="00045A77">
        <w:rPr>
          <w:rFonts w:asciiTheme="minorHAnsi" w:hAnsiTheme="minorHAnsi" w:cstheme="minorHAnsi"/>
          <w:sz w:val="20"/>
          <w:szCs w:val="20"/>
        </w:rPr>
        <w:t xml:space="preserve">Summary section (top) — shows current vs. new payment </w:t>
      </w:r>
    </w:p>
    <w:p w14:paraId="2604A8F7" w14:textId="4A7A6DA6" w:rsidR="002029D9" w:rsidRPr="00045A77" w:rsidRDefault="00045A77" w:rsidP="00EF7A3E">
      <w:pPr>
        <w:tabs>
          <w:tab w:val="left" w:pos="1080"/>
        </w:tabs>
        <w:spacing w:before="80" w:line="280" w:lineRule="exact"/>
        <w:ind w:left="720"/>
        <w:rPr>
          <w:rFonts w:asciiTheme="minorHAnsi" w:hAnsiTheme="minorHAnsi" w:cstheme="minorHAnsi"/>
          <w:sz w:val="20"/>
          <w:szCs w:val="20"/>
        </w:rPr>
      </w:pPr>
      <w:r w:rsidRPr="00045A77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>❷</w:t>
      </w:r>
      <w:r w:rsidR="00EF7A3E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ab/>
      </w:r>
      <w:r w:rsidR="003E5FEA" w:rsidRPr="00045A77">
        <w:rPr>
          <w:rFonts w:asciiTheme="minorHAnsi" w:hAnsiTheme="minorHAnsi" w:cstheme="minorHAnsi"/>
          <w:sz w:val="20"/>
          <w:szCs w:val="20"/>
        </w:rPr>
        <w:t>Payment change explanation — why the payment changed</w:t>
      </w:r>
      <w:r w:rsidR="002029D9" w:rsidRPr="00045A77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0B9F3496" w14:textId="7B2A6F81" w:rsidR="003E5FEA" w:rsidRPr="00045A77" w:rsidRDefault="002029D9" w:rsidP="00EF7A3E">
      <w:pPr>
        <w:pStyle w:val="ListParagraph"/>
        <w:numPr>
          <w:ilvl w:val="1"/>
          <w:numId w:val="17"/>
        </w:numPr>
        <w:spacing w:line="280" w:lineRule="exact"/>
        <w:ind w:left="1224" w:hanging="144"/>
        <w:rPr>
          <w:rFonts w:asciiTheme="minorHAnsi" w:hAnsiTheme="minorHAnsi" w:cstheme="minorHAnsi"/>
          <w:sz w:val="20"/>
          <w:szCs w:val="20"/>
        </w:rPr>
      </w:pPr>
      <w:r w:rsidRPr="00045A77">
        <w:rPr>
          <w:rFonts w:asciiTheme="minorHAnsi" w:hAnsiTheme="minorHAnsi" w:cstheme="minorHAnsi"/>
          <w:sz w:val="20"/>
          <w:szCs w:val="20"/>
        </w:rPr>
        <w:t xml:space="preserve">Top Customer Question: </w:t>
      </w:r>
      <w:r w:rsidRPr="00045A77">
        <w:rPr>
          <w:rFonts w:asciiTheme="minorHAnsi" w:hAnsiTheme="minorHAnsi" w:cstheme="minorHAnsi"/>
          <w:i/>
          <w:iCs/>
          <w:sz w:val="20"/>
          <w:szCs w:val="20"/>
        </w:rPr>
        <w:t xml:space="preserve">Why did my payment go up? </w:t>
      </w:r>
      <w:r w:rsidR="003E5FEA" w:rsidRPr="00045A7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9EDF08A" w14:textId="60F2EDDA" w:rsidR="002029D9" w:rsidRPr="00045A77" w:rsidRDefault="00045A77" w:rsidP="00EF7A3E">
      <w:pPr>
        <w:tabs>
          <w:tab w:val="left" w:pos="1080"/>
        </w:tabs>
        <w:spacing w:before="80" w:line="280" w:lineRule="exact"/>
        <w:ind w:left="1080" w:hanging="360"/>
        <w:rPr>
          <w:rFonts w:asciiTheme="minorHAnsi" w:hAnsiTheme="minorHAnsi" w:cstheme="minorHAnsi"/>
          <w:sz w:val="20"/>
          <w:szCs w:val="20"/>
        </w:rPr>
      </w:pPr>
      <w:r w:rsidRPr="00045A77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>❸</w:t>
      </w:r>
      <w:r w:rsidR="00EF7A3E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ab/>
      </w:r>
      <w:r w:rsidR="003E5FEA" w:rsidRPr="00045A77">
        <w:rPr>
          <w:rFonts w:asciiTheme="minorHAnsi" w:hAnsiTheme="minorHAnsi" w:cstheme="minorHAnsi"/>
          <w:sz w:val="20"/>
          <w:szCs w:val="20"/>
        </w:rPr>
        <w:t xml:space="preserve">Escrow Analysis Results – displays shortage amount, surplus refund, or balanced status depending on customer’s analysis results. </w:t>
      </w:r>
    </w:p>
    <w:p w14:paraId="252DA737" w14:textId="629BB483" w:rsidR="003E5FEA" w:rsidRDefault="00045A77" w:rsidP="00EF7A3E">
      <w:pPr>
        <w:tabs>
          <w:tab w:val="left" w:pos="1080"/>
        </w:tabs>
        <w:spacing w:before="80" w:line="280" w:lineRule="exact"/>
        <w:ind w:left="720"/>
        <w:rPr>
          <w:rFonts w:asciiTheme="minorHAnsi" w:hAnsiTheme="minorHAnsi" w:cstheme="minorHAnsi"/>
          <w:sz w:val="20"/>
          <w:szCs w:val="20"/>
        </w:rPr>
      </w:pPr>
      <w:r w:rsidRPr="00045A77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>❹</w:t>
      </w:r>
      <w:r w:rsidR="00EF7A3E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ab/>
      </w:r>
      <w:r w:rsidR="003E5FEA" w:rsidRPr="00045A77">
        <w:rPr>
          <w:rFonts w:asciiTheme="minorHAnsi" w:hAnsiTheme="minorHAnsi" w:cstheme="minorHAnsi"/>
          <w:sz w:val="20"/>
          <w:szCs w:val="20"/>
        </w:rPr>
        <w:t xml:space="preserve">FAQs — expandable section </w:t>
      </w:r>
    </w:p>
    <w:p w14:paraId="32EA3860" w14:textId="6664094B" w:rsidR="00EF7A3E" w:rsidRPr="00045A77" w:rsidRDefault="00EF7A3E" w:rsidP="00EF7A3E">
      <w:pPr>
        <w:pStyle w:val="ListParagraph"/>
        <w:numPr>
          <w:ilvl w:val="1"/>
          <w:numId w:val="17"/>
        </w:numPr>
        <w:spacing w:line="280" w:lineRule="exact"/>
        <w:ind w:left="1224" w:hanging="144"/>
        <w:rPr>
          <w:rFonts w:asciiTheme="minorHAnsi" w:hAnsiTheme="minorHAnsi" w:cstheme="minorHAnsi"/>
          <w:sz w:val="20"/>
          <w:szCs w:val="20"/>
        </w:rPr>
      </w:pPr>
      <w:r w:rsidRPr="00045A77">
        <w:rPr>
          <w:rFonts w:asciiTheme="minorHAnsi" w:hAnsiTheme="minorHAnsi" w:cstheme="minorHAnsi"/>
          <w:sz w:val="20"/>
          <w:szCs w:val="20"/>
        </w:rPr>
        <w:t xml:space="preserve">Top Customer Question: </w:t>
      </w:r>
      <w:r w:rsidRPr="00EF7A3E">
        <w:rPr>
          <w:rFonts w:asciiTheme="minorHAnsi" w:hAnsiTheme="minorHAnsi" w:cstheme="minorHAnsi"/>
          <w:i/>
          <w:sz w:val="20"/>
          <w:szCs w:val="20"/>
        </w:rPr>
        <w:t>Where is my Escrow Statement?</w:t>
      </w:r>
    </w:p>
    <w:p w14:paraId="149D8D6B" w14:textId="0A68EA26" w:rsidR="002029D9" w:rsidRPr="00045A77" w:rsidRDefault="00045A77" w:rsidP="00EF7A3E">
      <w:pPr>
        <w:tabs>
          <w:tab w:val="left" w:pos="1080"/>
        </w:tabs>
        <w:spacing w:before="80" w:line="280" w:lineRule="exact"/>
        <w:ind w:left="720"/>
        <w:rPr>
          <w:rFonts w:asciiTheme="minorHAnsi" w:hAnsiTheme="minorHAnsi" w:cstheme="minorHAnsi"/>
          <w:sz w:val="20"/>
          <w:szCs w:val="20"/>
        </w:rPr>
      </w:pPr>
      <w:r w:rsidRPr="00045A77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>❺</w:t>
      </w:r>
      <w:r w:rsidR="00EF7A3E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ab/>
      </w:r>
      <w:r w:rsidR="003E5FEA" w:rsidRPr="00045A77">
        <w:rPr>
          <w:rFonts w:asciiTheme="minorHAnsi" w:hAnsiTheme="minorHAnsi" w:cstheme="minorHAnsi"/>
          <w:sz w:val="20"/>
          <w:szCs w:val="20"/>
        </w:rPr>
        <w:t xml:space="preserve">Shortage payment options — same options, clearer presentation </w:t>
      </w:r>
    </w:p>
    <w:p w14:paraId="4F9132C1" w14:textId="14973B45" w:rsidR="002029D9" w:rsidRPr="00EF7A3E" w:rsidRDefault="002029D9" w:rsidP="00EF7A3E">
      <w:pPr>
        <w:pStyle w:val="ListParagraph"/>
        <w:numPr>
          <w:ilvl w:val="1"/>
          <w:numId w:val="17"/>
        </w:numPr>
        <w:spacing w:line="280" w:lineRule="exact"/>
        <w:ind w:left="1224" w:hanging="144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Top Customer Question:</w:t>
      </w:r>
      <w:r w:rsidRPr="00EF7A3E">
        <w:rPr>
          <w:rFonts w:asciiTheme="minorHAnsi" w:hAnsiTheme="minorHAnsi" w:cstheme="minorHAnsi"/>
          <w:i/>
          <w:iCs/>
          <w:sz w:val="20"/>
          <w:szCs w:val="20"/>
        </w:rPr>
        <w:t xml:space="preserve"> How much is my shortage/surplus?</w:t>
      </w:r>
    </w:p>
    <w:p w14:paraId="48C77FAB" w14:textId="75EB5E23" w:rsidR="003E5FEA" w:rsidRPr="002029D9" w:rsidRDefault="00045A77" w:rsidP="00EF7A3E">
      <w:pPr>
        <w:tabs>
          <w:tab w:val="left" w:pos="1080"/>
        </w:tabs>
        <w:spacing w:before="80" w:line="280" w:lineRule="exact"/>
        <w:ind w:left="720"/>
        <w:rPr>
          <w:rFonts w:asciiTheme="minorHAnsi" w:hAnsiTheme="minorHAnsi" w:cstheme="minorHAnsi"/>
          <w:sz w:val="20"/>
          <w:szCs w:val="20"/>
        </w:rPr>
      </w:pPr>
      <w:r w:rsidRPr="00045A77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>❻</w:t>
      </w:r>
      <w:r w:rsidR="00EF7A3E">
        <w:rPr>
          <w:rFonts w:asciiTheme="minorHAnsi" w:hAnsiTheme="minorHAnsi" w:cstheme="minorHAnsi"/>
          <w:b/>
          <w:bCs/>
          <w:color w:val="365F91" w:themeColor="accent1" w:themeShade="BF"/>
          <w:sz w:val="20"/>
          <w:szCs w:val="20"/>
        </w:rPr>
        <w:tab/>
      </w:r>
      <w:r w:rsidR="003E5FEA" w:rsidRPr="002029D9">
        <w:rPr>
          <w:rFonts w:asciiTheme="minorHAnsi" w:hAnsiTheme="minorHAnsi" w:cstheme="minorHAnsi"/>
          <w:sz w:val="20"/>
          <w:szCs w:val="20"/>
        </w:rPr>
        <w:t>Link to Matic to get quotes on homeowner insurance</w:t>
      </w:r>
    </w:p>
    <w:p w14:paraId="7AE764CC" w14:textId="77777777" w:rsidR="003E5FEA" w:rsidRDefault="003E5FEA" w:rsidP="00B37DC9">
      <w:pPr>
        <w:spacing w:before="80"/>
        <w:rPr>
          <w:i/>
          <w:iCs/>
          <w:noProof/>
        </w:rPr>
      </w:pPr>
    </w:p>
    <w:p w14:paraId="2812274C" w14:textId="5D487E1D" w:rsidR="001F5C3E" w:rsidRPr="001F5C3E" w:rsidRDefault="00B37DC9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B37DC9">
        <w:rPr>
          <w:rFonts w:asciiTheme="minorHAnsi" w:hAnsiTheme="minorHAnsi" w:cstheme="minorHAnsi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60288" behindDoc="1" locked="0" layoutInCell="1" allowOverlap="1" wp14:anchorId="5F899218" wp14:editId="2061D04C">
            <wp:simplePos x="0" y="0"/>
            <wp:positionH relativeFrom="margin">
              <wp:align>left</wp:align>
            </wp:positionH>
            <wp:positionV relativeFrom="paragraph">
              <wp:posOffset>-69333</wp:posOffset>
            </wp:positionV>
            <wp:extent cx="6326817" cy="7168559"/>
            <wp:effectExtent l="19050" t="19050" r="17145" b="13335"/>
            <wp:wrapSquare wrapText="bothSides"/>
            <wp:docPr id="16009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3964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" t="1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817" cy="7168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questions-or-issues"/>
      <w:bookmarkStart w:id="2" w:name="what-customers-might-say"/>
      <w:r w:rsidR="001F5C3E">
        <w:rPr>
          <w:rFonts w:asciiTheme="minorHAnsi" w:hAnsiTheme="minorHAnsi" w:cstheme="minorHAnsi"/>
          <w:b/>
          <w:bCs/>
          <w:color w:val="C00000"/>
          <w:sz w:val="20"/>
          <w:szCs w:val="20"/>
        </w:rPr>
        <w:br w:type="page"/>
      </w:r>
    </w:p>
    <w:p w14:paraId="4FF7BBB2" w14:textId="24A34EC8" w:rsidR="001F5C3E" w:rsidRPr="001F5C3E" w:rsidRDefault="001F5C3E" w:rsidP="001F5C3E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0"/>
          <w:szCs w:val="20"/>
        </w:rPr>
      </w:pPr>
      <w:r w:rsidRPr="001F5C3E">
        <w:rPr>
          <w:rFonts w:asciiTheme="minorHAnsi" w:hAnsiTheme="minorHAnsi" w:cstheme="minorHAnsi"/>
          <w:b/>
          <w:bCs/>
          <w:sz w:val="20"/>
          <w:szCs w:val="20"/>
        </w:rPr>
        <w:t>What Customers Might Say</w:t>
      </w:r>
    </w:p>
    <w:bookmarkEnd w:id="2"/>
    <w:p w14:paraId="2CE72B30" w14:textId="77777777" w:rsidR="001F5C3E" w:rsidRDefault="001F5C3E" w:rsidP="001F5C3E">
      <w:pPr>
        <w:pStyle w:val="BodyText"/>
        <w:spacing w:line="120" w:lineRule="exact"/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785"/>
        <w:gridCol w:w="6705"/>
      </w:tblGrid>
      <w:tr w:rsidR="001F5C3E" w:rsidRPr="001F5C3E" w14:paraId="5DB6B8D4" w14:textId="77777777" w:rsidTr="00537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85" w:type="dxa"/>
            <w:tcBorders>
              <w:bottom w:val="none" w:sz="0" w:space="0" w:color="auto"/>
            </w:tcBorders>
            <w:shd w:val="clear" w:color="auto" w:fill="365F91" w:themeFill="accent1" w:themeFillShade="BF"/>
          </w:tcPr>
          <w:p w14:paraId="015E87C7" w14:textId="77777777" w:rsidR="001F5C3E" w:rsidRPr="001F5C3E" w:rsidRDefault="001F5C3E" w:rsidP="00537D2B">
            <w:pPr>
              <w:pStyle w:val="Compact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F5C3E">
              <w:rPr>
                <w:b/>
                <w:bCs/>
                <w:color w:val="FFFFFF" w:themeColor="background1"/>
                <w:sz w:val="20"/>
                <w:szCs w:val="20"/>
              </w:rPr>
              <w:t>Customer Says</w:t>
            </w:r>
          </w:p>
        </w:tc>
        <w:tc>
          <w:tcPr>
            <w:tcW w:w="6705" w:type="dxa"/>
            <w:tcBorders>
              <w:bottom w:val="none" w:sz="0" w:space="0" w:color="auto"/>
            </w:tcBorders>
            <w:shd w:val="clear" w:color="auto" w:fill="365F91" w:themeFill="accent1" w:themeFillShade="BF"/>
          </w:tcPr>
          <w:p w14:paraId="228B8695" w14:textId="77777777" w:rsidR="001F5C3E" w:rsidRPr="001F5C3E" w:rsidRDefault="001F5C3E" w:rsidP="00537D2B">
            <w:pPr>
              <w:pStyle w:val="Compact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F5C3E">
              <w:rPr>
                <w:b/>
                <w:bCs/>
                <w:color w:val="FFFFFF" w:themeColor="background1"/>
                <w:sz w:val="20"/>
                <w:szCs w:val="20"/>
              </w:rPr>
              <w:t>How to Respond</w:t>
            </w:r>
          </w:p>
        </w:tc>
      </w:tr>
      <w:tr w:rsidR="001F5C3E" w:rsidRPr="001F5C3E" w14:paraId="086C4681" w14:textId="77777777" w:rsidTr="00537D2B">
        <w:tc>
          <w:tcPr>
            <w:tcW w:w="2785" w:type="dxa"/>
          </w:tcPr>
          <w:p w14:paraId="45DD72EC" w14:textId="77777777" w:rsidR="001F5C3E" w:rsidRPr="001F5C3E" w:rsidRDefault="001F5C3E" w:rsidP="00537D2B">
            <w:pPr>
              <w:pStyle w:val="Compact"/>
              <w:rPr>
                <w:sz w:val="20"/>
                <w:szCs w:val="20"/>
              </w:rPr>
            </w:pPr>
            <w:r w:rsidRPr="001F5C3E">
              <w:rPr>
                <w:sz w:val="20"/>
                <w:szCs w:val="20"/>
              </w:rPr>
              <w:t>“My escrow page looks different”</w:t>
            </w:r>
          </w:p>
        </w:tc>
        <w:tc>
          <w:tcPr>
            <w:tcW w:w="6705" w:type="dxa"/>
          </w:tcPr>
          <w:p w14:paraId="5B8E980E" w14:textId="77777777" w:rsidR="001F5C3E" w:rsidRPr="001F5C3E" w:rsidRDefault="001F5C3E" w:rsidP="00537D2B">
            <w:pPr>
              <w:pStyle w:val="Compact"/>
              <w:rPr>
                <w:sz w:val="20"/>
                <w:szCs w:val="20"/>
              </w:rPr>
            </w:pPr>
            <w:r w:rsidRPr="001F5C3E">
              <w:rPr>
                <w:sz w:val="20"/>
                <w:szCs w:val="20"/>
              </w:rPr>
              <w:t>“We recently updated the design to make it easier to understand. The information and options are the same — just a cleaner layout.”</w:t>
            </w:r>
          </w:p>
        </w:tc>
      </w:tr>
      <w:tr w:rsidR="001F5C3E" w:rsidRPr="001F5C3E" w14:paraId="3CDD84D9" w14:textId="77777777" w:rsidTr="00537D2B">
        <w:tc>
          <w:tcPr>
            <w:tcW w:w="2785" w:type="dxa"/>
          </w:tcPr>
          <w:p w14:paraId="3CD9682E" w14:textId="77777777" w:rsidR="001F5C3E" w:rsidRPr="001F5C3E" w:rsidRDefault="001F5C3E" w:rsidP="00537D2B">
            <w:pPr>
              <w:pStyle w:val="Compact"/>
              <w:rPr>
                <w:sz w:val="20"/>
                <w:szCs w:val="20"/>
              </w:rPr>
            </w:pPr>
            <w:r w:rsidRPr="001F5C3E">
              <w:rPr>
                <w:sz w:val="20"/>
                <w:szCs w:val="20"/>
              </w:rPr>
              <w:t>“I can’t find [X]”</w:t>
            </w:r>
          </w:p>
        </w:tc>
        <w:tc>
          <w:tcPr>
            <w:tcW w:w="6705" w:type="dxa"/>
          </w:tcPr>
          <w:p w14:paraId="7B7E71B7" w14:textId="77777777" w:rsidR="001F5C3E" w:rsidRPr="001F5C3E" w:rsidRDefault="001F5C3E" w:rsidP="00537D2B">
            <w:pPr>
              <w:pStyle w:val="Compact"/>
              <w:rPr>
                <w:sz w:val="20"/>
                <w:szCs w:val="20"/>
              </w:rPr>
            </w:pPr>
            <w:r w:rsidRPr="001F5C3E">
              <w:rPr>
                <w:sz w:val="20"/>
                <w:szCs w:val="20"/>
              </w:rPr>
              <w:t>Guide them to the appropriate section (see screenshot above)</w:t>
            </w:r>
          </w:p>
        </w:tc>
      </w:tr>
      <w:tr w:rsidR="001F5C3E" w:rsidRPr="001F5C3E" w14:paraId="7839023A" w14:textId="77777777" w:rsidTr="00537D2B">
        <w:tc>
          <w:tcPr>
            <w:tcW w:w="2785" w:type="dxa"/>
          </w:tcPr>
          <w:p w14:paraId="193E4CFB" w14:textId="77777777" w:rsidR="001F5C3E" w:rsidRPr="001F5C3E" w:rsidRDefault="001F5C3E" w:rsidP="00537D2B">
            <w:pPr>
              <w:pStyle w:val="Compact"/>
              <w:rPr>
                <w:sz w:val="20"/>
                <w:szCs w:val="20"/>
              </w:rPr>
            </w:pPr>
            <w:r w:rsidRPr="001F5C3E">
              <w:rPr>
                <w:sz w:val="20"/>
                <w:szCs w:val="20"/>
              </w:rPr>
              <w:t>“My spouse/friend sees the old design”</w:t>
            </w:r>
          </w:p>
        </w:tc>
        <w:tc>
          <w:tcPr>
            <w:tcW w:w="6705" w:type="dxa"/>
          </w:tcPr>
          <w:p w14:paraId="061BEBFD" w14:textId="77777777" w:rsidR="001F5C3E" w:rsidRPr="001F5C3E" w:rsidRDefault="001F5C3E" w:rsidP="00537D2B">
            <w:pPr>
              <w:pStyle w:val="Compact"/>
              <w:rPr>
                <w:sz w:val="20"/>
                <w:szCs w:val="20"/>
              </w:rPr>
            </w:pPr>
            <w:r w:rsidRPr="001F5C3E">
              <w:rPr>
                <w:sz w:val="20"/>
                <w:szCs w:val="20"/>
              </w:rPr>
              <w:t>“We’re rolling this out gradually, so some customers may still see the previous design temporarily.”</w:t>
            </w:r>
          </w:p>
        </w:tc>
      </w:tr>
      <w:tr w:rsidR="001F5C3E" w:rsidRPr="001F5C3E" w14:paraId="5F50F159" w14:textId="77777777" w:rsidTr="00537D2B">
        <w:tc>
          <w:tcPr>
            <w:tcW w:w="2785" w:type="dxa"/>
          </w:tcPr>
          <w:p w14:paraId="3E17698D" w14:textId="77777777" w:rsidR="001F5C3E" w:rsidRPr="001F5C3E" w:rsidRDefault="001F5C3E" w:rsidP="00537D2B">
            <w:pPr>
              <w:pStyle w:val="Compact"/>
              <w:rPr>
                <w:sz w:val="20"/>
                <w:szCs w:val="20"/>
              </w:rPr>
            </w:pPr>
            <w:r w:rsidRPr="001F5C3E">
              <w:rPr>
                <w:sz w:val="20"/>
                <w:szCs w:val="20"/>
              </w:rPr>
              <w:t>“Why did my payment change?”</w:t>
            </w:r>
          </w:p>
        </w:tc>
        <w:tc>
          <w:tcPr>
            <w:tcW w:w="6705" w:type="dxa"/>
          </w:tcPr>
          <w:p w14:paraId="23391114" w14:textId="77777777" w:rsidR="001F5C3E" w:rsidRPr="001F5C3E" w:rsidRDefault="001F5C3E" w:rsidP="00537D2B">
            <w:pPr>
              <w:pStyle w:val="Compact"/>
              <w:rPr>
                <w:sz w:val="20"/>
                <w:szCs w:val="20"/>
              </w:rPr>
            </w:pPr>
            <w:r w:rsidRPr="001F5C3E">
              <w:rPr>
                <w:sz w:val="20"/>
                <w:szCs w:val="20"/>
              </w:rPr>
              <w:t>Direct them to the payment change explanation section at the top of the page and the statement for additional details</w:t>
            </w:r>
          </w:p>
        </w:tc>
      </w:tr>
    </w:tbl>
    <w:p w14:paraId="15F55F87" w14:textId="77777777" w:rsidR="001F5C3E" w:rsidRDefault="001F5C3E" w:rsidP="001F5C3E">
      <w:pPr>
        <w:pStyle w:val="BodyText"/>
      </w:pPr>
    </w:p>
    <w:p w14:paraId="40E8B35C" w14:textId="77777777" w:rsidR="001F5C3E" w:rsidRDefault="001F5C3E" w:rsidP="001F5C3E">
      <w:pPr>
        <w:pStyle w:val="BodyText"/>
      </w:pPr>
    </w:p>
    <w:p w14:paraId="4772A5EA" w14:textId="0C0B1255" w:rsidR="005F2B25" w:rsidRPr="00B37DC9" w:rsidRDefault="005F2B25" w:rsidP="005F2B25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color w:val="C00000"/>
          <w:sz w:val="20"/>
          <w:szCs w:val="20"/>
        </w:rPr>
      </w:pPr>
      <w:r w:rsidRPr="00B37DC9">
        <w:rPr>
          <w:rFonts w:asciiTheme="minorHAnsi" w:hAnsiTheme="minorHAnsi" w:cstheme="minorHAnsi"/>
          <w:b/>
          <w:bCs/>
          <w:color w:val="C00000"/>
          <w:sz w:val="20"/>
          <w:szCs w:val="20"/>
        </w:rPr>
        <w:t>Supervisors Only</w:t>
      </w:r>
    </w:p>
    <w:p w14:paraId="018CB09D" w14:textId="3F56DDBA" w:rsidR="005F2B25" w:rsidRDefault="005F2B25" w:rsidP="005F2B25">
      <w:pPr>
        <w:pStyle w:val="FirstParagraph"/>
        <w:spacing w:before="0" w:after="0" w:line="240" w:lineRule="exact"/>
        <w:rPr>
          <w:sz w:val="20"/>
          <w:szCs w:val="20"/>
        </w:rPr>
      </w:pPr>
      <w:r w:rsidRPr="005F2B25">
        <w:rPr>
          <w:sz w:val="20"/>
          <w:szCs w:val="20"/>
        </w:rPr>
        <w:t>Your feedback during the pilot is valuable — it helps us catch issues and improve the experience before full launch.</w:t>
      </w:r>
    </w:p>
    <w:p w14:paraId="72DBB267" w14:textId="0F927B31" w:rsidR="005F2B25" w:rsidRPr="005F2B25" w:rsidRDefault="005F2B25" w:rsidP="005F2B25">
      <w:pPr>
        <w:pStyle w:val="FirstParagraph"/>
        <w:numPr>
          <w:ilvl w:val="0"/>
          <w:numId w:val="14"/>
        </w:numPr>
        <w:spacing w:before="0" w:after="0" w:line="240" w:lineRule="exact"/>
        <w:rPr>
          <w:sz w:val="20"/>
          <w:szCs w:val="20"/>
        </w:rPr>
      </w:pPr>
      <w:r w:rsidRPr="005F2B25">
        <w:rPr>
          <w:sz w:val="20"/>
          <w:szCs w:val="20"/>
        </w:rPr>
        <w:t>If you hear repeated customer complaints about the new design, or notice any issues, please contact:</w:t>
      </w:r>
    </w:p>
    <w:p w14:paraId="543844B3" w14:textId="52880955" w:rsidR="00B37DC9" w:rsidRDefault="005F2B25" w:rsidP="00B37DC9">
      <w:pPr>
        <w:pStyle w:val="FirstParagraph"/>
        <w:spacing w:before="0" w:after="0" w:line="240" w:lineRule="exact"/>
        <w:ind w:left="720"/>
        <w:rPr>
          <w:sz w:val="20"/>
          <w:szCs w:val="20"/>
        </w:rPr>
      </w:pPr>
      <w:r w:rsidRPr="005F2B25">
        <w:rPr>
          <w:sz w:val="20"/>
          <w:szCs w:val="20"/>
        </w:rPr>
        <w:t xml:space="preserve">Tom Vivaldelli — </w:t>
      </w:r>
      <w:hyperlink r:id="rId15" w:history="1">
        <w:r w:rsidRPr="004954CF">
          <w:rPr>
            <w:rStyle w:val="Hyperlink"/>
            <w:sz w:val="20"/>
            <w:szCs w:val="20"/>
          </w:rPr>
          <w:t>thomasvivaldelli@freedommortgage.com</w:t>
        </w:r>
      </w:hyperlink>
      <w:bookmarkEnd w:id="1"/>
    </w:p>
    <w:p w14:paraId="0D2F3C05" w14:textId="77777777" w:rsidR="00B37DC9" w:rsidRPr="00B37DC9" w:rsidRDefault="00B37DC9" w:rsidP="00B37DC9">
      <w:pPr>
        <w:pStyle w:val="BodyText"/>
        <w:rPr>
          <w:lang w:eastAsia="zh-CN"/>
        </w:rPr>
      </w:pPr>
    </w:p>
    <w:p w14:paraId="455B1579" w14:textId="023226CA" w:rsidR="00B37DC9" w:rsidRPr="00B37DC9" w:rsidRDefault="00B37DC9" w:rsidP="00B37DC9">
      <w:pPr>
        <w:pStyle w:val="BodyText"/>
        <w:shd w:val="clear" w:color="auto" w:fill="F2F2F2" w:themeFill="background1" w:themeFillShade="F2"/>
        <w:jc w:val="center"/>
        <w:rPr>
          <w:rFonts w:asciiTheme="minorHAnsi" w:hAnsiTheme="minorHAnsi" w:cstheme="minorHAnsi"/>
          <w:b/>
          <w:bCs/>
          <w:sz w:val="20"/>
          <w:szCs w:val="20"/>
          <w:lang w:eastAsia="zh-CN"/>
        </w:rPr>
      </w:pPr>
      <w:r w:rsidRPr="00B37DC9">
        <w:rPr>
          <w:rFonts w:asciiTheme="minorHAnsi" w:hAnsiTheme="minorHAnsi" w:cstheme="minorHAnsi"/>
          <w:b/>
          <w:bCs/>
          <w:sz w:val="20"/>
          <w:szCs w:val="20"/>
          <w:lang w:eastAsia="zh-CN"/>
        </w:rPr>
        <w:t>If you have questions please contact your supervisor.</w:t>
      </w:r>
    </w:p>
    <w:sectPr w:rsidR="00B37DC9" w:rsidRPr="00B37DC9" w:rsidSect="006D05AE">
      <w:footerReference w:type="default" r:id="rId16"/>
      <w:pgSz w:w="10940" w:h="12800"/>
      <w:pgMar w:top="720" w:right="720" w:bottom="0" w:left="720" w:header="0" w:footer="57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757B" w14:textId="77777777" w:rsidR="005F2B25" w:rsidRDefault="005F2B25">
      <w:r>
        <w:separator/>
      </w:r>
    </w:p>
  </w:endnote>
  <w:endnote w:type="continuationSeparator" w:id="0">
    <w:p w14:paraId="1CC615B7" w14:textId="77777777" w:rsidR="005F2B25" w:rsidRDefault="005F2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B6A0" w14:textId="77777777" w:rsidR="001A3BB0" w:rsidRDefault="00BE29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64E4748" wp14:editId="741162B4">
              <wp:simplePos x="0" y="0"/>
              <wp:positionH relativeFrom="margin">
                <wp:align>center</wp:align>
              </wp:positionH>
              <wp:positionV relativeFrom="page">
                <wp:posOffset>7806055</wp:posOffset>
              </wp:positionV>
              <wp:extent cx="2084705" cy="153670"/>
              <wp:effectExtent l="0" t="0" r="10795" b="17780"/>
              <wp:wrapNone/>
              <wp:docPr id="1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470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3A92E0" w14:textId="77777777" w:rsidR="001A3BB0" w:rsidRDefault="001A3BB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4E4748" id="_x0000_t202" coordsize="21600,21600" o:spt="202" path="m,l,21600r21600,l21600,xe">
              <v:stroke joinstyle="miter"/>
              <v:path gradientshapeok="t" o:connecttype="rect"/>
            </v:shapetype>
            <v:shape id="docshape2" o:spid="_x0000_s1039" type="#_x0000_t202" style="position:absolute;margin-left:0;margin-top:614.65pt;width:164.15pt;height:12.1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" filled="f" stroked="f">
              <v:textbox inset="0,0,0,0">
                <w:txbxContent>
                  <w:p w14:paraId="023A92E0" w14:textId="77777777" w:rsidR="001A3BB0" w:rsidRDefault="001A3BB0">
                    <w:pPr>
                      <w:spacing w:before="14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D0C8E" w14:textId="77777777" w:rsidR="005F2B25" w:rsidRDefault="005F2B25">
      <w:r>
        <w:separator/>
      </w:r>
    </w:p>
  </w:footnote>
  <w:footnote w:type="continuationSeparator" w:id="0">
    <w:p w14:paraId="75BFCE58" w14:textId="77777777" w:rsidR="005F2B25" w:rsidRDefault="005F2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9F6B7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E448D7"/>
    <w:multiLevelType w:val="multilevel"/>
    <w:tmpl w:val="2A16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b w:val="0"/>
        <w:bCs w:val="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D1691"/>
    <w:multiLevelType w:val="hybridMultilevel"/>
    <w:tmpl w:val="C24A0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70195"/>
    <w:multiLevelType w:val="hybridMultilevel"/>
    <w:tmpl w:val="D096C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25883"/>
    <w:multiLevelType w:val="hybridMultilevel"/>
    <w:tmpl w:val="4EF6A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B3084"/>
    <w:multiLevelType w:val="hybridMultilevel"/>
    <w:tmpl w:val="879AC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C2BF3"/>
    <w:multiLevelType w:val="multilevel"/>
    <w:tmpl w:val="FEC0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A448F"/>
    <w:multiLevelType w:val="hybridMultilevel"/>
    <w:tmpl w:val="EDB4BEC2"/>
    <w:lvl w:ilvl="0" w:tplc="E2C2D9AE">
      <w:start w:val="1"/>
      <w:numFmt w:val="bullet"/>
      <w:lvlText w:val="❷"/>
      <w:lvlJc w:val="left"/>
      <w:pPr>
        <w:ind w:left="720" w:hanging="360"/>
      </w:pPr>
      <w:rPr>
        <w:rFonts w:ascii="Calibri" w:hAnsi="Calibri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06B92"/>
    <w:multiLevelType w:val="hybridMultilevel"/>
    <w:tmpl w:val="4084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F30327"/>
    <w:multiLevelType w:val="hybridMultilevel"/>
    <w:tmpl w:val="558E8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0771F"/>
    <w:multiLevelType w:val="hybridMultilevel"/>
    <w:tmpl w:val="5850790A"/>
    <w:lvl w:ilvl="0" w:tplc="04090001">
      <w:start w:val="1"/>
      <w:numFmt w:val="bullet"/>
      <w:lvlText w:val=""/>
      <w:lvlJc w:val="left"/>
      <w:pPr>
        <w:ind w:left="765" w:hanging="405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492008"/>
    <w:multiLevelType w:val="hybridMultilevel"/>
    <w:tmpl w:val="EF1EE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A6F30"/>
    <w:multiLevelType w:val="multilevel"/>
    <w:tmpl w:val="2A16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b w:val="0"/>
        <w:bCs w:val="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76A30"/>
    <w:multiLevelType w:val="multilevel"/>
    <w:tmpl w:val="FEC0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B07D63"/>
    <w:multiLevelType w:val="hybridMultilevel"/>
    <w:tmpl w:val="073CE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5A4FFD"/>
    <w:multiLevelType w:val="hybridMultilevel"/>
    <w:tmpl w:val="DFDC9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B74162"/>
    <w:multiLevelType w:val="hybridMultilevel"/>
    <w:tmpl w:val="329E63BA"/>
    <w:lvl w:ilvl="0" w:tplc="3B860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73404">
    <w:abstractNumId w:val="5"/>
  </w:num>
  <w:num w:numId="2" w16cid:durableId="475802521">
    <w:abstractNumId w:val="11"/>
  </w:num>
  <w:num w:numId="3" w16cid:durableId="351998787">
    <w:abstractNumId w:val="10"/>
  </w:num>
  <w:num w:numId="4" w16cid:durableId="1103526558">
    <w:abstractNumId w:val="1"/>
  </w:num>
  <w:num w:numId="5" w16cid:durableId="180290144">
    <w:abstractNumId w:val="13"/>
  </w:num>
  <w:num w:numId="6" w16cid:durableId="1545825481">
    <w:abstractNumId w:val="6"/>
  </w:num>
  <w:num w:numId="7" w16cid:durableId="243296841">
    <w:abstractNumId w:val="9"/>
  </w:num>
  <w:num w:numId="8" w16cid:durableId="2080713935">
    <w:abstractNumId w:val="2"/>
  </w:num>
  <w:num w:numId="9" w16cid:durableId="635329994">
    <w:abstractNumId w:val="4"/>
  </w:num>
  <w:num w:numId="10" w16cid:durableId="799305098">
    <w:abstractNumId w:val="12"/>
  </w:num>
  <w:num w:numId="11" w16cid:durableId="422379652">
    <w:abstractNumId w:val="0"/>
  </w:num>
  <w:num w:numId="12" w16cid:durableId="1960263503">
    <w:abstractNumId w:val="15"/>
  </w:num>
  <w:num w:numId="13" w16cid:durableId="1644895510">
    <w:abstractNumId w:val="3"/>
  </w:num>
  <w:num w:numId="14" w16cid:durableId="1842117694">
    <w:abstractNumId w:val="8"/>
  </w:num>
  <w:num w:numId="15" w16cid:durableId="605380796">
    <w:abstractNumId w:val="14"/>
  </w:num>
  <w:num w:numId="16" w16cid:durableId="2102070173">
    <w:abstractNumId w:val="7"/>
  </w:num>
  <w:num w:numId="17" w16cid:durableId="1310282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25"/>
    <w:rsid w:val="00001BE3"/>
    <w:rsid w:val="00045A77"/>
    <w:rsid w:val="000526EB"/>
    <w:rsid w:val="00062BC1"/>
    <w:rsid w:val="000736DD"/>
    <w:rsid w:val="00081C07"/>
    <w:rsid w:val="000C114A"/>
    <w:rsid w:val="000D2AFD"/>
    <w:rsid w:val="000E1436"/>
    <w:rsid w:val="000F1A71"/>
    <w:rsid w:val="000F730C"/>
    <w:rsid w:val="000F738B"/>
    <w:rsid w:val="00104F10"/>
    <w:rsid w:val="00105EC1"/>
    <w:rsid w:val="001069DC"/>
    <w:rsid w:val="0013678A"/>
    <w:rsid w:val="00146C67"/>
    <w:rsid w:val="00184B81"/>
    <w:rsid w:val="00187084"/>
    <w:rsid w:val="001958E6"/>
    <w:rsid w:val="001A3BB0"/>
    <w:rsid w:val="001B62C1"/>
    <w:rsid w:val="001D2D61"/>
    <w:rsid w:val="001E4A3E"/>
    <w:rsid w:val="001F5C3E"/>
    <w:rsid w:val="002029D9"/>
    <w:rsid w:val="00212955"/>
    <w:rsid w:val="002442B4"/>
    <w:rsid w:val="00282E5A"/>
    <w:rsid w:val="00292240"/>
    <w:rsid w:val="002A4BA5"/>
    <w:rsid w:val="002B2988"/>
    <w:rsid w:val="002B2998"/>
    <w:rsid w:val="002B60EE"/>
    <w:rsid w:val="002C451C"/>
    <w:rsid w:val="002F0DFE"/>
    <w:rsid w:val="003028B8"/>
    <w:rsid w:val="0030473A"/>
    <w:rsid w:val="003173FB"/>
    <w:rsid w:val="0033551D"/>
    <w:rsid w:val="00341E61"/>
    <w:rsid w:val="00346B98"/>
    <w:rsid w:val="00347A56"/>
    <w:rsid w:val="00376DF7"/>
    <w:rsid w:val="00397BA0"/>
    <w:rsid w:val="003A55BA"/>
    <w:rsid w:val="003B26E1"/>
    <w:rsid w:val="003C0526"/>
    <w:rsid w:val="003C27AB"/>
    <w:rsid w:val="003D4850"/>
    <w:rsid w:val="003E5FEA"/>
    <w:rsid w:val="003E7318"/>
    <w:rsid w:val="004035C9"/>
    <w:rsid w:val="00403BBC"/>
    <w:rsid w:val="00446562"/>
    <w:rsid w:val="0049062E"/>
    <w:rsid w:val="004A67B8"/>
    <w:rsid w:val="004A7DA8"/>
    <w:rsid w:val="004B5D21"/>
    <w:rsid w:val="004C0C0B"/>
    <w:rsid w:val="004D14F9"/>
    <w:rsid w:val="004D428D"/>
    <w:rsid w:val="004D7EA0"/>
    <w:rsid w:val="004F0C68"/>
    <w:rsid w:val="004F5D16"/>
    <w:rsid w:val="004F5D3E"/>
    <w:rsid w:val="004F7FB9"/>
    <w:rsid w:val="0050109C"/>
    <w:rsid w:val="005016BE"/>
    <w:rsid w:val="005046BC"/>
    <w:rsid w:val="00510BFE"/>
    <w:rsid w:val="00514843"/>
    <w:rsid w:val="005162C2"/>
    <w:rsid w:val="00523C06"/>
    <w:rsid w:val="0056565C"/>
    <w:rsid w:val="00590C92"/>
    <w:rsid w:val="005935D8"/>
    <w:rsid w:val="0059549B"/>
    <w:rsid w:val="005A015F"/>
    <w:rsid w:val="005A1D26"/>
    <w:rsid w:val="005A7DA3"/>
    <w:rsid w:val="005B4250"/>
    <w:rsid w:val="005C06C4"/>
    <w:rsid w:val="005E7B21"/>
    <w:rsid w:val="005F2B25"/>
    <w:rsid w:val="005F5748"/>
    <w:rsid w:val="00600422"/>
    <w:rsid w:val="00603096"/>
    <w:rsid w:val="00604C8A"/>
    <w:rsid w:val="006059FF"/>
    <w:rsid w:val="00606566"/>
    <w:rsid w:val="00642F05"/>
    <w:rsid w:val="0064518B"/>
    <w:rsid w:val="00657B00"/>
    <w:rsid w:val="00665983"/>
    <w:rsid w:val="00666899"/>
    <w:rsid w:val="00673245"/>
    <w:rsid w:val="00676E4A"/>
    <w:rsid w:val="0069329A"/>
    <w:rsid w:val="006A1B7C"/>
    <w:rsid w:val="006A47D5"/>
    <w:rsid w:val="006B1213"/>
    <w:rsid w:val="006B5046"/>
    <w:rsid w:val="006B714B"/>
    <w:rsid w:val="006C1405"/>
    <w:rsid w:val="006C1CE6"/>
    <w:rsid w:val="006D05AE"/>
    <w:rsid w:val="006E6938"/>
    <w:rsid w:val="006F3970"/>
    <w:rsid w:val="00715CB8"/>
    <w:rsid w:val="007365C0"/>
    <w:rsid w:val="007471C9"/>
    <w:rsid w:val="007512F4"/>
    <w:rsid w:val="00757FC9"/>
    <w:rsid w:val="0076225C"/>
    <w:rsid w:val="00770665"/>
    <w:rsid w:val="007A3542"/>
    <w:rsid w:val="007A5AED"/>
    <w:rsid w:val="007A5EE5"/>
    <w:rsid w:val="007C3D4A"/>
    <w:rsid w:val="007F6FE5"/>
    <w:rsid w:val="00810397"/>
    <w:rsid w:val="008143CE"/>
    <w:rsid w:val="0082208E"/>
    <w:rsid w:val="0082211E"/>
    <w:rsid w:val="00825A97"/>
    <w:rsid w:val="00834AED"/>
    <w:rsid w:val="00843FB8"/>
    <w:rsid w:val="00845795"/>
    <w:rsid w:val="00865ADF"/>
    <w:rsid w:val="00870B5D"/>
    <w:rsid w:val="00872921"/>
    <w:rsid w:val="00875E1E"/>
    <w:rsid w:val="008907A3"/>
    <w:rsid w:val="00892576"/>
    <w:rsid w:val="00892EBB"/>
    <w:rsid w:val="008A7BF4"/>
    <w:rsid w:val="008C12DD"/>
    <w:rsid w:val="008D1E73"/>
    <w:rsid w:val="008D230A"/>
    <w:rsid w:val="008D681E"/>
    <w:rsid w:val="008E3E22"/>
    <w:rsid w:val="008E4B3A"/>
    <w:rsid w:val="008F1ABD"/>
    <w:rsid w:val="008F4A10"/>
    <w:rsid w:val="009168BF"/>
    <w:rsid w:val="00921673"/>
    <w:rsid w:val="0092365B"/>
    <w:rsid w:val="009329D6"/>
    <w:rsid w:val="009411B5"/>
    <w:rsid w:val="00943403"/>
    <w:rsid w:val="009437EE"/>
    <w:rsid w:val="009520AA"/>
    <w:rsid w:val="00972B1A"/>
    <w:rsid w:val="00985655"/>
    <w:rsid w:val="009A7AC7"/>
    <w:rsid w:val="009B14C3"/>
    <w:rsid w:val="009B1851"/>
    <w:rsid w:val="009B3365"/>
    <w:rsid w:val="009C57E3"/>
    <w:rsid w:val="009E1B20"/>
    <w:rsid w:val="00A046EE"/>
    <w:rsid w:val="00A059AA"/>
    <w:rsid w:val="00A06070"/>
    <w:rsid w:val="00A24C16"/>
    <w:rsid w:val="00A261D9"/>
    <w:rsid w:val="00A506B6"/>
    <w:rsid w:val="00A56068"/>
    <w:rsid w:val="00A84CD9"/>
    <w:rsid w:val="00A877EC"/>
    <w:rsid w:val="00A960F3"/>
    <w:rsid w:val="00AA1624"/>
    <w:rsid w:val="00AA3B48"/>
    <w:rsid w:val="00AA6671"/>
    <w:rsid w:val="00AC112E"/>
    <w:rsid w:val="00AD37F5"/>
    <w:rsid w:val="00AF73D7"/>
    <w:rsid w:val="00B00DE2"/>
    <w:rsid w:val="00B02D1C"/>
    <w:rsid w:val="00B10518"/>
    <w:rsid w:val="00B33FB7"/>
    <w:rsid w:val="00B350C8"/>
    <w:rsid w:val="00B37DC9"/>
    <w:rsid w:val="00B56EE6"/>
    <w:rsid w:val="00B57930"/>
    <w:rsid w:val="00B6085B"/>
    <w:rsid w:val="00B74FCD"/>
    <w:rsid w:val="00B805EC"/>
    <w:rsid w:val="00BA691F"/>
    <w:rsid w:val="00BB7D0A"/>
    <w:rsid w:val="00BE0474"/>
    <w:rsid w:val="00BE2945"/>
    <w:rsid w:val="00BE37DD"/>
    <w:rsid w:val="00BE6E87"/>
    <w:rsid w:val="00BF459A"/>
    <w:rsid w:val="00C13C3C"/>
    <w:rsid w:val="00C22C33"/>
    <w:rsid w:val="00C27373"/>
    <w:rsid w:val="00C477EB"/>
    <w:rsid w:val="00C51669"/>
    <w:rsid w:val="00C634B2"/>
    <w:rsid w:val="00C8478A"/>
    <w:rsid w:val="00C854DC"/>
    <w:rsid w:val="00C94FA9"/>
    <w:rsid w:val="00C968C2"/>
    <w:rsid w:val="00CA4A52"/>
    <w:rsid w:val="00CA7385"/>
    <w:rsid w:val="00CA77A8"/>
    <w:rsid w:val="00CD5191"/>
    <w:rsid w:val="00CF3580"/>
    <w:rsid w:val="00CF37F0"/>
    <w:rsid w:val="00D001EB"/>
    <w:rsid w:val="00D02998"/>
    <w:rsid w:val="00D11AD8"/>
    <w:rsid w:val="00D22B91"/>
    <w:rsid w:val="00D2310D"/>
    <w:rsid w:val="00D314A3"/>
    <w:rsid w:val="00D32F68"/>
    <w:rsid w:val="00D352F8"/>
    <w:rsid w:val="00D41588"/>
    <w:rsid w:val="00D4210E"/>
    <w:rsid w:val="00D67E8D"/>
    <w:rsid w:val="00D8221B"/>
    <w:rsid w:val="00D93FA1"/>
    <w:rsid w:val="00DA3233"/>
    <w:rsid w:val="00DA5DBA"/>
    <w:rsid w:val="00DB14E8"/>
    <w:rsid w:val="00DB55A3"/>
    <w:rsid w:val="00DB7CB1"/>
    <w:rsid w:val="00DE0484"/>
    <w:rsid w:val="00DE2979"/>
    <w:rsid w:val="00E02F38"/>
    <w:rsid w:val="00E23357"/>
    <w:rsid w:val="00E63F34"/>
    <w:rsid w:val="00E82CA9"/>
    <w:rsid w:val="00EA2A77"/>
    <w:rsid w:val="00EA4DDC"/>
    <w:rsid w:val="00EB798B"/>
    <w:rsid w:val="00EF4A2D"/>
    <w:rsid w:val="00EF7A3E"/>
    <w:rsid w:val="00F0653A"/>
    <w:rsid w:val="00F16E33"/>
    <w:rsid w:val="00F207FE"/>
    <w:rsid w:val="00F447D8"/>
    <w:rsid w:val="00F61428"/>
    <w:rsid w:val="00F658CA"/>
    <w:rsid w:val="00F8244C"/>
    <w:rsid w:val="00F94865"/>
    <w:rsid w:val="00F94E21"/>
    <w:rsid w:val="00FA46CE"/>
    <w:rsid w:val="00FA7ACF"/>
    <w:rsid w:val="00FB1C93"/>
    <w:rsid w:val="00FE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A97D1"/>
  <w15:docId w15:val="{C919D086-A6A5-4287-8CF4-D5C06044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6BE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spacing w:before="87"/>
      <w:ind w:left="1890"/>
      <w:outlineLvl w:val="0"/>
    </w:pPr>
    <w:rPr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1890"/>
      <w:outlineLvl w:val="1"/>
    </w:pPr>
    <w:rPr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5F2B25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A4DDC"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BE29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94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2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945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403BBC"/>
    <w:rPr>
      <w:color w:val="0563C1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2B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2BC1"/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62BC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B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BC1"/>
    <w:rPr>
      <w:rFonts w:ascii="Segoe UI" w:eastAsia="Arial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0653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F738B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4158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1484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4843"/>
    <w:rPr>
      <w:b/>
      <w:bCs/>
    </w:rPr>
  </w:style>
  <w:style w:type="paragraph" w:customStyle="1" w:styleId="comp">
    <w:name w:val="comp"/>
    <w:basedOn w:val="Normal"/>
    <w:rsid w:val="003173F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5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51C"/>
    <w:rPr>
      <w:rFonts w:ascii="Arial" w:eastAsia="Arial" w:hAnsi="Arial" w:cs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76E4A"/>
    <w:pPr>
      <w:widowControl/>
      <w:autoSpaceDE/>
      <w:autoSpaceDN/>
    </w:pPr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25"/>
    <w:rPr>
      <w:rFonts w:eastAsiaTheme="majorEastAsia" w:cstheme="majorBidi"/>
      <w:color w:val="365F91" w:themeColor="accent1" w:themeShade="BF"/>
      <w:sz w:val="28"/>
      <w:szCs w:val="28"/>
      <w:lang w:eastAsia="zh-CN"/>
    </w:rPr>
  </w:style>
  <w:style w:type="paragraph" w:customStyle="1" w:styleId="FirstParagraph">
    <w:name w:val="First Paragraph"/>
    <w:basedOn w:val="BodyText"/>
    <w:next w:val="BodyText"/>
    <w:qFormat/>
    <w:rsid w:val="005F2B25"/>
    <w:pPr>
      <w:widowControl/>
      <w:autoSpaceDE/>
      <w:autoSpaceDN/>
      <w:spacing w:before="180" w:after="180"/>
    </w:pPr>
    <w:rPr>
      <w:rFonts w:asciiTheme="minorHAnsi" w:eastAsiaTheme="minorEastAsia" w:hAnsiTheme="minorHAnsi" w:cstheme="minorBidi"/>
      <w:lang w:eastAsia="zh-CN"/>
    </w:rPr>
  </w:style>
  <w:style w:type="paragraph" w:customStyle="1" w:styleId="Compact">
    <w:name w:val="Compact"/>
    <w:basedOn w:val="BodyText"/>
    <w:qFormat/>
    <w:rsid w:val="005F2B25"/>
    <w:pPr>
      <w:widowControl/>
      <w:autoSpaceDE/>
      <w:autoSpaceDN/>
      <w:spacing w:before="36" w:after="36"/>
    </w:pPr>
    <w:rPr>
      <w:rFonts w:asciiTheme="minorHAnsi" w:eastAsiaTheme="minorEastAsia" w:hAnsiTheme="minorHAnsi" w:cstheme="minorBidi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5F2B25"/>
    <w:rPr>
      <w:rFonts w:ascii="Arial" w:eastAsia="Arial" w:hAnsi="Arial" w:cs="Arial"/>
      <w:sz w:val="38"/>
      <w:szCs w:val="38"/>
    </w:rPr>
  </w:style>
  <w:style w:type="paragraph" w:styleId="BlockText">
    <w:name w:val="Block Text"/>
    <w:basedOn w:val="BodyText"/>
    <w:next w:val="BodyText"/>
    <w:uiPriority w:val="9"/>
    <w:unhideWhenUsed/>
    <w:qFormat/>
    <w:rsid w:val="005F2B25"/>
    <w:pPr>
      <w:widowControl/>
      <w:autoSpaceDE/>
      <w:autoSpaceDN/>
      <w:spacing w:before="100" w:after="100"/>
      <w:ind w:left="480" w:right="480"/>
    </w:pPr>
    <w:rPr>
      <w:rFonts w:asciiTheme="minorHAnsi" w:eastAsiaTheme="minorEastAsia" w:hAnsiTheme="minorHAnsi" w:cstheme="minorBidi"/>
      <w:lang w:eastAsia="zh-CN"/>
    </w:rPr>
  </w:style>
  <w:style w:type="table" w:customStyle="1" w:styleId="Table">
    <w:name w:val="Table"/>
    <w:semiHidden/>
    <w:unhideWhenUsed/>
    <w:qFormat/>
    <w:rsid w:val="005F2B25"/>
    <w:pPr>
      <w:widowControl/>
      <w:autoSpaceDE/>
      <w:autoSpaceDN/>
      <w:spacing w:after="200"/>
    </w:pPr>
    <w:rPr>
      <w:rFonts w:eastAsiaTheme="minorEastAsia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hyperlink" Target="mailto:thomasvivaldelli@freedommortgage.com" TargetMode="Externa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biffar\OneDrive%20-%20Freedom%20Mortgage%20Corporation\Desktop\Templates\AAA%20Standa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0E2D91AA3C294BB0598D8476DD2824" ma:contentTypeVersion="9" ma:contentTypeDescription="Create a new document." ma:contentTypeScope="" ma:versionID="e0a8a59d8ee3d51f5d87847e54571af8">
  <xsd:schema xmlns:xsd="http://www.w3.org/2001/XMLSchema" xmlns:xs="http://www.w3.org/2001/XMLSchema" xmlns:p="http://schemas.microsoft.com/office/2006/metadata/properties" xmlns:ns3="4101de9f-fffc-47b5-9d46-640f083b2e13" targetNamespace="http://schemas.microsoft.com/office/2006/metadata/properties" ma:root="true" ma:fieldsID="3d8cab3bb8cdd268faa43bd9c92e68e2" ns3:_="">
    <xsd:import namespace="4101de9f-fffc-47b5-9d46-640f083b2e1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1de9f-fffc-47b5-9d46-640f083b2e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B0F86B-D826-4E43-9E2E-009793708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01de9f-fffc-47b5-9d46-640f083b2e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5DAE79-EB2E-4F52-A17A-232A2E762A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CECFA-32B6-4FB8-8F77-14984150530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AAA Standard</Template>
  <TotalTime>58</TotalTime>
  <Pages>3</Pages>
  <Words>406</Words>
  <Characters>2250</Characters>
  <Application>Microsoft Office Word</Application>
  <DocSecurity>0</DocSecurity>
  <Lines>118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 Biffar</dc:creator>
  <cp:keywords/>
  <dc:description/>
  <cp:lastModifiedBy>Donna Biffar</cp:lastModifiedBy>
  <cp:revision>3</cp:revision>
  <cp:lastPrinted>2022-04-18T18:47:00Z</cp:lastPrinted>
  <dcterms:created xsi:type="dcterms:W3CDTF">2026-01-21T15:17:00Z</dcterms:created>
  <dcterms:modified xsi:type="dcterms:W3CDTF">2026-01-21T16:24:00Z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2021-08-20T00:00:00Z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2021-09-21T00:00:00Z</vt:filetime>
  </property>
  <property fmtid="{D5CDD505-2E9C-101B-9397-08002B2CF9AE}" pid="5" name="ContentTypeId">
    <vt:lpwstr>0x010100970E2D91AA3C294BB0598D8476DD2824</vt:lpwstr>
  </property>
</Properties>
</file>